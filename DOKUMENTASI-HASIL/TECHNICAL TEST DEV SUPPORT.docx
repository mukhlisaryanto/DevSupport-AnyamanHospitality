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40593E7F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75D67BD3" w14:textId="14BB6903" w:rsidR="005854DB" w:rsidRPr="005854DB" w:rsidRDefault="00000000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9B27FD23B0F54CEBA3A854D0DBCE125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5A50FC">
                  <w:t>TECHNICAL TEST DEV SUPPORT</w:t>
                </w:r>
              </w:sdtContent>
            </w:sdt>
          </w:p>
        </w:tc>
      </w:tr>
      <w:tr w:rsidR="005854DB" w:rsidRPr="0092125E" w14:paraId="003C2542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3ABF56E5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597550FA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4B0731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7BC338C8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225B5E998BCA4B4ABE5A3BFED997442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1E6DF7AC" w14:textId="767D97B4" w:rsidR="005854DB" w:rsidRPr="005854DB" w:rsidRDefault="005A50FC" w:rsidP="005854DB">
                <w:pPr>
                  <w:pStyle w:val="Subtitle"/>
                </w:pPr>
                <w:r>
                  <w:t>ANYAMAN HOSPITALITY</w:t>
                </w:r>
              </w:p>
            </w:sdtContent>
          </w:sdt>
        </w:tc>
      </w:tr>
    </w:tbl>
    <w:bookmarkEnd w:id="0"/>
    <w:p w14:paraId="0B663AD5" w14:textId="5623A171" w:rsidR="00BD0C60" w:rsidRDefault="001C35EC" w:rsidP="005854DB">
      <w:pPr>
        <w:pStyle w:val="Heading1"/>
      </w:pPr>
      <w:r>
        <w:t>Profile Employer</w:t>
      </w:r>
    </w:p>
    <w:p w14:paraId="4A8BD356" w14:textId="76775122" w:rsidR="005854DB" w:rsidRDefault="00B051A9" w:rsidP="005854DB">
      <w:r>
        <w:t>Name</w:t>
      </w:r>
      <w:r w:rsidR="00D259F6">
        <w:tab/>
      </w:r>
      <w:r w:rsidR="00EF7AC1">
        <w:tab/>
      </w:r>
      <w:r w:rsidR="00D259F6">
        <w:t>: Mukhlis Aryanto</w:t>
      </w:r>
    </w:p>
    <w:p w14:paraId="15A863E5" w14:textId="41756D68" w:rsidR="00D259F6" w:rsidRDefault="00EF7AC1" w:rsidP="005854DB">
      <w:r>
        <w:t>Role</w:t>
      </w:r>
      <w:r>
        <w:tab/>
      </w:r>
      <w:r>
        <w:tab/>
        <w:t xml:space="preserve">: </w:t>
      </w:r>
      <w:r w:rsidRPr="00EF7AC1">
        <w:t>Technical Support</w:t>
      </w:r>
    </w:p>
    <w:p w14:paraId="527E4B8C" w14:textId="73489B10" w:rsidR="00EF7AC1" w:rsidRDefault="00EF7AC1" w:rsidP="005854DB">
      <w:r>
        <w:t>Contact</w:t>
      </w:r>
      <w:r>
        <w:tab/>
        <w:t>: 083869756993</w:t>
      </w:r>
    </w:p>
    <w:p w14:paraId="7A09A557" w14:textId="3EF96CC0" w:rsidR="00EF7AC1" w:rsidRDefault="00EF7AC1" w:rsidP="005854DB">
      <w:r>
        <w:t>Email</w:t>
      </w:r>
      <w:r>
        <w:tab/>
      </w:r>
      <w:r>
        <w:tab/>
        <w:t xml:space="preserve">: </w:t>
      </w:r>
      <w:hyperlink r:id="rId11" w:history="1">
        <w:r w:rsidRPr="009D3529">
          <w:rPr>
            <w:rStyle w:val="Hyperlink"/>
          </w:rPr>
          <w:t>aryantomukhlis@gmail.com</w:t>
        </w:r>
      </w:hyperlink>
    </w:p>
    <w:p w14:paraId="03D9A889" w14:textId="01DAA377" w:rsidR="00EF7AC1" w:rsidRDefault="00EF7AC1" w:rsidP="005854DB">
      <w:r>
        <w:t>Github Repo</w:t>
      </w:r>
      <w:r>
        <w:tab/>
        <w:t>:</w:t>
      </w:r>
      <w:r w:rsidR="00496565" w:rsidRPr="00496565">
        <w:t xml:space="preserve"> </w:t>
      </w:r>
      <w:hyperlink r:id="rId12" w:history="1">
        <w:r w:rsidR="00496565" w:rsidRPr="009D3529">
          <w:rPr>
            <w:rStyle w:val="Hyperlink"/>
          </w:rPr>
          <w:t>https://github.com/mukhlisaryanto/DevSupport-AnyamanHospitality</w:t>
        </w:r>
      </w:hyperlink>
    </w:p>
    <w:p w14:paraId="713771CA" w14:textId="20973037" w:rsidR="00685B4E" w:rsidRPr="00685B4E" w:rsidRDefault="001C35EC" w:rsidP="00685B4E">
      <w:pPr>
        <w:pStyle w:val="Heading1"/>
      </w:pPr>
      <w:r>
        <w:t>Tools</w:t>
      </w:r>
    </w:p>
    <w:p w14:paraId="45AB2E02" w14:textId="146F1F81" w:rsidR="00685B4E" w:rsidRDefault="00D55F25" w:rsidP="001C35EC">
      <w:pPr>
        <w:pStyle w:val="ListParagraph"/>
        <w:numPr>
          <w:ilvl w:val="0"/>
          <w:numId w:val="46"/>
        </w:numPr>
      </w:pPr>
      <w:r>
        <w:t>PHP version 8</w:t>
      </w:r>
      <w:r w:rsidR="00171524">
        <w:t>.1.25</w:t>
      </w:r>
    </w:p>
    <w:p w14:paraId="63C29320" w14:textId="6E76A731" w:rsidR="00D55F25" w:rsidRDefault="00D55F25" w:rsidP="001C35EC">
      <w:pPr>
        <w:pStyle w:val="ListParagraph"/>
        <w:numPr>
          <w:ilvl w:val="0"/>
          <w:numId w:val="46"/>
        </w:numPr>
      </w:pPr>
      <w:r>
        <w:t>Xampp</w:t>
      </w:r>
    </w:p>
    <w:p w14:paraId="639BF30B" w14:textId="60E2F0C8" w:rsidR="00D55F25" w:rsidRDefault="00D55F25" w:rsidP="001C35EC">
      <w:pPr>
        <w:pStyle w:val="ListParagraph"/>
        <w:numPr>
          <w:ilvl w:val="0"/>
          <w:numId w:val="46"/>
        </w:numPr>
      </w:pPr>
      <w:r>
        <w:t>WebStrom Code Editor</w:t>
      </w:r>
    </w:p>
    <w:p w14:paraId="03B9C27C" w14:textId="05561686" w:rsidR="00D55F25" w:rsidRDefault="00D55F25" w:rsidP="001C35EC">
      <w:pPr>
        <w:pStyle w:val="ListParagraph"/>
        <w:numPr>
          <w:ilvl w:val="0"/>
          <w:numId w:val="46"/>
        </w:numPr>
      </w:pPr>
      <w:r>
        <w:t>Github</w:t>
      </w:r>
    </w:p>
    <w:p w14:paraId="7CA8FC64" w14:textId="2F4CBD3B" w:rsidR="00D55F25" w:rsidRDefault="00D55F25" w:rsidP="001C35EC">
      <w:pPr>
        <w:pStyle w:val="ListParagraph"/>
        <w:numPr>
          <w:ilvl w:val="0"/>
          <w:numId w:val="46"/>
        </w:numPr>
      </w:pPr>
      <w:r>
        <w:t>N</w:t>
      </w:r>
      <w:r w:rsidR="00171524">
        <w:t>ode JS version 20.13.0</w:t>
      </w:r>
    </w:p>
    <w:p w14:paraId="10EE0651" w14:textId="55C0F986" w:rsidR="00D55F25" w:rsidRDefault="00D55F25" w:rsidP="001C35EC">
      <w:pPr>
        <w:pStyle w:val="ListParagraph"/>
        <w:numPr>
          <w:ilvl w:val="0"/>
          <w:numId w:val="46"/>
        </w:numPr>
      </w:pPr>
      <w:r>
        <w:t>Laravel</w:t>
      </w:r>
      <w:r w:rsidR="00171524">
        <w:t xml:space="preserve"> Framework</w:t>
      </w:r>
    </w:p>
    <w:p w14:paraId="2CC41EBC" w14:textId="42771AFA" w:rsidR="000D5184" w:rsidRDefault="000D5184" w:rsidP="001C35EC">
      <w:pPr>
        <w:pStyle w:val="ListParagraph"/>
        <w:numPr>
          <w:ilvl w:val="0"/>
          <w:numId w:val="46"/>
        </w:numPr>
      </w:pPr>
      <w:r>
        <w:t>Postman</w:t>
      </w:r>
    </w:p>
    <w:p w14:paraId="5310CA35" w14:textId="7B6D773E" w:rsidR="00685B4E" w:rsidRPr="009355C2" w:rsidRDefault="00177CD0" w:rsidP="009355C2">
      <w:pPr>
        <w:pStyle w:val="Heading1"/>
      </w:pPr>
      <w:r>
        <w:t xml:space="preserve">Database </w:t>
      </w:r>
      <w:r w:rsidR="00A0226A">
        <w:t>Api-Nilai</w:t>
      </w:r>
    </w:p>
    <w:p w14:paraId="70378235" w14:textId="77777777" w:rsidR="00A0226A" w:rsidRDefault="00177CD0" w:rsidP="00A0226A">
      <w:pPr>
        <w:keepNext/>
        <w:jc w:val="center"/>
      </w:pPr>
      <w:r>
        <w:rPr>
          <w:noProof/>
        </w:rPr>
        <w:drawing>
          <wp:inline distT="0" distB="0" distL="0" distR="0" wp14:anchorId="75C0E064" wp14:editId="268D8497">
            <wp:extent cx="6400800" cy="1897380"/>
            <wp:effectExtent l="0" t="0" r="0" b="7620"/>
            <wp:docPr id="83334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40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16BE" w14:textId="4DA8F5D2" w:rsidR="00685B4E" w:rsidRDefault="00A0226A" w:rsidP="00A0226A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>. List of table</w:t>
      </w:r>
    </w:p>
    <w:p w14:paraId="0BEEE7EC" w14:textId="77777777" w:rsidR="00A0226A" w:rsidRDefault="00A0226A" w:rsidP="00A022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4008D3" wp14:editId="3092427A">
            <wp:extent cx="6400800" cy="2486025"/>
            <wp:effectExtent l="0" t="0" r="0" b="9525"/>
            <wp:docPr id="139236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2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A093" w14:textId="633DF5DC" w:rsidR="00A0226A" w:rsidRDefault="00A0226A" w:rsidP="00A0226A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 Schema Database Api-Nilai</w:t>
      </w:r>
    </w:p>
    <w:p w14:paraId="24BDBABC" w14:textId="7FF12259" w:rsidR="0090518E" w:rsidRDefault="0090518E" w:rsidP="0090518E">
      <w:pPr>
        <w:keepNext/>
        <w:jc w:val="center"/>
      </w:pPr>
      <w:r>
        <w:rPr>
          <w:noProof/>
        </w:rPr>
        <w:drawing>
          <wp:inline distT="0" distB="0" distL="0" distR="0" wp14:anchorId="713716AF" wp14:editId="4BEB29B7">
            <wp:extent cx="6400800" cy="2030095"/>
            <wp:effectExtent l="0" t="0" r="0" b="8255"/>
            <wp:docPr id="192182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8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593B" w14:textId="7EEDB879" w:rsidR="0090518E" w:rsidRDefault="0090518E" w:rsidP="0090518E">
      <w:pPr>
        <w:pStyle w:val="Caption"/>
        <w:jc w:val="center"/>
      </w:pPr>
      <w:r>
        <w:t xml:space="preserve">Table </w:t>
      </w:r>
      <w:fldSimple w:instr=" SEQ Table \* ARABIC ">
        <w:r w:rsidR="0057257D">
          <w:rPr>
            <w:noProof/>
          </w:rPr>
          <w:t>1</w:t>
        </w:r>
      </w:fldSimple>
      <w:r>
        <w:t>. Mahasiswa</w:t>
      </w:r>
    </w:p>
    <w:p w14:paraId="13043CCF" w14:textId="77777777" w:rsidR="00946684" w:rsidRDefault="00946684" w:rsidP="00946684">
      <w:pPr>
        <w:keepNext/>
        <w:jc w:val="center"/>
      </w:pPr>
      <w:r>
        <w:rPr>
          <w:noProof/>
        </w:rPr>
        <w:drawing>
          <wp:inline distT="0" distB="0" distL="0" distR="0" wp14:anchorId="4A51DA8B" wp14:editId="735FFF6E">
            <wp:extent cx="6400800" cy="2523490"/>
            <wp:effectExtent l="0" t="0" r="0" b="0"/>
            <wp:docPr id="133054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4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BCD0" w14:textId="4FE6A0B2" w:rsidR="00177CD0" w:rsidRDefault="00946684" w:rsidP="00946684">
      <w:pPr>
        <w:pStyle w:val="Caption"/>
        <w:jc w:val="center"/>
      </w:pPr>
      <w:r>
        <w:t xml:space="preserve">Table </w:t>
      </w:r>
      <w:fldSimple w:instr=" SEQ Table \* ARABIC ">
        <w:r w:rsidR="0057257D">
          <w:rPr>
            <w:noProof/>
          </w:rPr>
          <w:t>2</w:t>
        </w:r>
      </w:fldSimple>
      <w:r>
        <w:t>. Matakuliah</w:t>
      </w:r>
    </w:p>
    <w:p w14:paraId="191DC5A4" w14:textId="77777777" w:rsidR="0057257D" w:rsidRDefault="0057257D" w:rsidP="005725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F685FC" wp14:editId="2F83C972">
            <wp:extent cx="6400800" cy="2385695"/>
            <wp:effectExtent l="0" t="0" r="0" b="0"/>
            <wp:docPr id="167118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0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09EC" w14:textId="4DD0F820" w:rsidR="00946684" w:rsidRPr="00946684" w:rsidRDefault="0057257D" w:rsidP="0057257D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. Nilai</w:t>
      </w:r>
    </w:p>
    <w:p w14:paraId="54FF53A2" w14:textId="4BF84FF0" w:rsidR="00685B4E" w:rsidRDefault="000D5184" w:rsidP="009355C2">
      <w:pPr>
        <w:pStyle w:val="Heading1"/>
      </w:pPr>
      <w:r>
        <w:t>Web Service API Post Data Nilai</w:t>
      </w:r>
    </w:p>
    <w:p w14:paraId="6AA7D332" w14:textId="0F8A98C2" w:rsidR="009355C2" w:rsidRDefault="000D5184" w:rsidP="009355C2">
      <w:r>
        <w:rPr>
          <w:noProof/>
        </w:rPr>
        <w:drawing>
          <wp:inline distT="0" distB="0" distL="0" distR="0" wp14:anchorId="531300E0" wp14:editId="6C0CB8C0">
            <wp:extent cx="3993534" cy="4210050"/>
            <wp:effectExtent l="0" t="0" r="6985" b="0"/>
            <wp:docPr id="92292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3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503" cy="42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00C" w14:textId="2E39B351" w:rsidR="00685B4E" w:rsidRPr="00685B4E" w:rsidRDefault="002F62C0" w:rsidP="009355C2">
      <w:pPr>
        <w:pStyle w:val="Heading1"/>
      </w:pPr>
      <w:r>
        <w:lastRenderedPageBreak/>
        <w:t>Web Service API Get Data</w:t>
      </w:r>
      <w:r w:rsidR="009A6B75">
        <w:t xml:space="preserve"> Response</w:t>
      </w:r>
    </w:p>
    <w:p w14:paraId="2BBC7AE8" w14:textId="78C3DF09" w:rsidR="002F62C0" w:rsidRDefault="002F62C0" w:rsidP="009355C2">
      <w:r>
        <w:rPr>
          <w:noProof/>
        </w:rPr>
        <w:drawing>
          <wp:inline distT="0" distB="0" distL="0" distR="0" wp14:anchorId="7CE0F546" wp14:editId="5A7B8B10">
            <wp:extent cx="6400800" cy="7586980"/>
            <wp:effectExtent l="0" t="0" r="0" b="0"/>
            <wp:docPr id="78860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02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D1A2" w14:textId="388C010D" w:rsidR="00685B4E" w:rsidRPr="00685B4E" w:rsidRDefault="00BE68C2" w:rsidP="006F38DB">
      <w:pPr>
        <w:pStyle w:val="Heading1"/>
      </w:pPr>
      <w:r>
        <w:lastRenderedPageBreak/>
        <w:t xml:space="preserve">Define </w:t>
      </w:r>
      <w:r w:rsidR="009A6B75">
        <w:t>Response</w:t>
      </w:r>
      <w:r>
        <w:t xml:space="preserve"> Get Data in resource &gt; js &gt;app.js</w:t>
      </w:r>
    </w:p>
    <w:p w14:paraId="1F51C688" w14:textId="3853D321" w:rsidR="009355C2" w:rsidRDefault="00BE68C2" w:rsidP="009355C2">
      <w:r>
        <w:rPr>
          <w:noProof/>
        </w:rPr>
        <w:drawing>
          <wp:inline distT="0" distB="0" distL="0" distR="0" wp14:anchorId="02D76A11" wp14:editId="2CE2F0BC">
            <wp:extent cx="6400800" cy="4681220"/>
            <wp:effectExtent l="0" t="0" r="0" b="5080"/>
            <wp:docPr id="123173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33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03C9" w14:textId="47905F51" w:rsidR="00685B4E" w:rsidRDefault="00CE18E4" w:rsidP="006F38DB">
      <w:pPr>
        <w:pStyle w:val="Heading1"/>
      </w:pPr>
      <w:r>
        <w:lastRenderedPageBreak/>
        <w:t xml:space="preserve">Array </w:t>
      </w:r>
      <w:r w:rsidR="009A6B75">
        <w:t>Filter</w:t>
      </w:r>
      <w:r>
        <w:t xml:space="preserve"> with key mahasiswa from reponse json</w:t>
      </w:r>
    </w:p>
    <w:p w14:paraId="1EEC7CF9" w14:textId="5F7B07F2" w:rsidR="002955AB" w:rsidRDefault="00CE18E4" w:rsidP="002955AB">
      <w:r>
        <w:rPr>
          <w:noProof/>
        </w:rPr>
        <w:drawing>
          <wp:inline distT="0" distB="0" distL="0" distR="0" wp14:anchorId="0DECB8DE" wp14:editId="32F4816A">
            <wp:extent cx="6400800" cy="6476365"/>
            <wp:effectExtent l="0" t="0" r="0" b="635"/>
            <wp:docPr id="13897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5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1074" w14:textId="26632F70" w:rsidR="00685B4E" w:rsidRDefault="00603519" w:rsidP="002955AB">
      <w:pPr>
        <w:pStyle w:val="Heading1"/>
      </w:pPr>
      <w:r>
        <w:lastRenderedPageBreak/>
        <w:t>Array Data Sort with key mahasiswa from response json</w:t>
      </w:r>
    </w:p>
    <w:p w14:paraId="24334934" w14:textId="7C928436" w:rsidR="00685B4E" w:rsidRPr="005854DB" w:rsidRDefault="00E16DF1" w:rsidP="002955AB">
      <w:r>
        <w:rPr>
          <w:noProof/>
        </w:rPr>
        <w:drawing>
          <wp:inline distT="0" distB="0" distL="0" distR="0" wp14:anchorId="1BE70F45" wp14:editId="5F00668C">
            <wp:extent cx="6400800" cy="6999605"/>
            <wp:effectExtent l="0" t="0" r="0" b="0"/>
            <wp:docPr id="10072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0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B4E" w:rsidRPr="005854DB" w:rsidSect="00A67285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126E8" w14:textId="77777777" w:rsidR="00A32072" w:rsidRDefault="00A32072" w:rsidP="005A20E2">
      <w:pPr>
        <w:spacing w:after="0"/>
      </w:pPr>
      <w:r>
        <w:separator/>
      </w:r>
    </w:p>
    <w:p w14:paraId="279E484E" w14:textId="77777777" w:rsidR="00A32072" w:rsidRDefault="00A32072"/>
    <w:p w14:paraId="7E48B0BF" w14:textId="77777777" w:rsidR="00A32072" w:rsidRDefault="00A32072" w:rsidP="009B4773"/>
    <w:p w14:paraId="45B19C7A" w14:textId="77777777" w:rsidR="00A32072" w:rsidRDefault="00A32072" w:rsidP="00513832"/>
  </w:endnote>
  <w:endnote w:type="continuationSeparator" w:id="0">
    <w:p w14:paraId="513BCA7F" w14:textId="77777777" w:rsidR="00A32072" w:rsidRDefault="00A32072" w:rsidP="005A20E2">
      <w:pPr>
        <w:spacing w:after="0"/>
      </w:pPr>
      <w:r>
        <w:continuationSeparator/>
      </w:r>
    </w:p>
    <w:p w14:paraId="7DD44E50" w14:textId="77777777" w:rsidR="00A32072" w:rsidRDefault="00A32072"/>
    <w:p w14:paraId="54CD4DA5" w14:textId="77777777" w:rsidR="00A32072" w:rsidRDefault="00A32072" w:rsidP="009B4773"/>
    <w:p w14:paraId="63289313" w14:textId="77777777" w:rsidR="00A32072" w:rsidRDefault="00A3207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DCA98" w14:textId="77777777" w:rsidR="00B57756" w:rsidRPr="00F8411A" w:rsidRDefault="00000000" w:rsidP="00F8411A">
    <w:pPr>
      <w:pStyle w:val="Footer"/>
    </w:pPr>
    <w:sdt>
      <w:sdtPr>
        <w:alias w:val="Report Date"/>
        <w:tag w:val=""/>
        <w:id w:val="-1485464670"/>
        <w:placeholder>
          <w:docPart w:val="9B27FD23B0F54CEBA3A854D0DBCE125F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Content>
        <w:r w:rsidR="00784AB5" w:rsidRPr="00F8411A">
          <w:rPr>
            <w:rStyle w:val="PlaceholderText"/>
            <w:color w:val="595959" w:themeColor="text1" w:themeTint="A6"/>
          </w:rPr>
          <w:t>Report Date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3CDA3A" w14:textId="77777777" w:rsidR="005854DB" w:rsidRPr="00F8411A" w:rsidRDefault="00000000" w:rsidP="005854DB">
    <w:pPr>
      <w:pStyle w:val="Footer"/>
    </w:pPr>
    <w:sdt>
      <w:sdtPr>
        <w:alias w:val="Report Date"/>
        <w:tag w:val=""/>
        <w:id w:val="-1095781852"/>
        <w:placeholder>
          <w:docPart w:val="FC93FCFA96A84DBC808550C1A39ABC42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Content>
        <w:r w:rsidR="005854DB" w:rsidRPr="00F8411A">
          <w:rPr>
            <w:rStyle w:val="PlaceholderText"/>
            <w:color w:val="595959" w:themeColor="text1" w:themeTint="A6"/>
          </w:rPr>
          <w:t>Report Date</w:t>
        </w:r>
      </w:sdtContent>
    </w:sdt>
    <w:r w:rsidR="005854DB" w:rsidRPr="00F8411A">
      <w:tab/>
    </w:r>
    <w:r w:rsidR="005854DB" w:rsidRPr="00F8411A">
      <w:fldChar w:fldCharType="begin"/>
    </w:r>
    <w:r w:rsidR="005854DB" w:rsidRPr="00F8411A">
      <w:instrText xml:space="preserve"> PAGE   \* MERGEFORMAT </w:instrText>
    </w:r>
    <w:r w:rsidR="005854DB" w:rsidRPr="00F8411A">
      <w:fldChar w:fldCharType="separate"/>
    </w:r>
    <w:r w:rsidR="005854DB">
      <w:t>2</w:t>
    </w:r>
    <w:r w:rsidR="005854DB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74619" w14:textId="77777777" w:rsidR="00A32072" w:rsidRDefault="00A32072" w:rsidP="005A20E2">
      <w:pPr>
        <w:spacing w:after="0"/>
      </w:pPr>
      <w:r>
        <w:separator/>
      </w:r>
    </w:p>
    <w:p w14:paraId="58093B12" w14:textId="77777777" w:rsidR="00A32072" w:rsidRDefault="00A32072"/>
    <w:p w14:paraId="752C0378" w14:textId="77777777" w:rsidR="00A32072" w:rsidRDefault="00A32072" w:rsidP="009B4773"/>
    <w:p w14:paraId="348DFBF2" w14:textId="77777777" w:rsidR="00A32072" w:rsidRDefault="00A32072" w:rsidP="00513832"/>
  </w:footnote>
  <w:footnote w:type="continuationSeparator" w:id="0">
    <w:p w14:paraId="1D978223" w14:textId="77777777" w:rsidR="00A32072" w:rsidRDefault="00A32072" w:rsidP="005A20E2">
      <w:pPr>
        <w:spacing w:after="0"/>
      </w:pPr>
      <w:r>
        <w:continuationSeparator/>
      </w:r>
    </w:p>
    <w:p w14:paraId="58683F85" w14:textId="77777777" w:rsidR="00A32072" w:rsidRDefault="00A32072"/>
    <w:p w14:paraId="3259C41C" w14:textId="77777777" w:rsidR="00A32072" w:rsidRDefault="00A32072" w:rsidP="009B4773"/>
    <w:p w14:paraId="38C52423" w14:textId="77777777" w:rsidR="00A32072" w:rsidRDefault="00A32072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00143" w14:textId="5A321D52" w:rsidR="005854DB" w:rsidRPr="005854DB" w:rsidRDefault="00000000" w:rsidP="00A67285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06D926BBC0E2416F8B15AD7D18BD8D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="005A50FC">
          <w:rPr>
            <w:rStyle w:val="SubtleEmphasis"/>
          </w:rPr>
          <w:t>TECHNICAL TEST DEV SUPPORT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1852067448"/>
        <w:placeholder>
          <w:docPart w:val="690ED896C5D64003BBDF81E1F4C52EF6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 w:rsidR="006F7624">
          <w:t>ANYAMAN HOSPITALITY</w:t>
        </w:r>
      </w:sdtContent>
    </w:sdt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29D7C7A" wp14:editId="7EBD325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71757F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9D7C7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" fillcolor="#f0cda1" stroked="f">
              <v:fill opacity="32896f"/>
              <v:textbox inset="20mm,8mm">
                <w:txbxContent>
                  <w:p w14:paraId="4C71757F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5ABF4A" w14:textId="77777777" w:rsidR="005854DB" w:rsidRDefault="005854DB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B41A553" wp14:editId="60703A17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5" name="Picture 5" descr="People's hands and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E7BE5"/>
    <w:multiLevelType w:val="hybridMultilevel"/>
    <w:tmpl w:val="A5E4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9718834">
    <w:abstractNumId w:val="27"/>
  </w:num>
  <w:num w:numId="2" w16cid:durableId="38483845">
    <w:abstractNumId w:val="36"/>
  </w:num>
  <w:num w:numId="3" w16cid:durableId="2058579977">
    <w:abstractNumId w:val="17"/>
  </w:num>
  <w:num w:numId="4" w16cid:durableId="1913807582">
    <w:abstractNumId w:val="25"/>
  </w:num>
  <w:num w:numId="5" w16cid:durableId="315114756">
    <w:abstractNumId w:val="14"/>
  </w:num>
  <w:num w:numId="6" w16cid:durableId="519468150">
    <w:abstractNumId w:val="8"/>
  </w:num>
  <w:num w:numId="7" w16cid:durableId="1384671298">
    <w:abstractNumId w:val="35"/>
  </w:num>
  <w:num w:numId="8" w16cid:durableId="1856992893">
    <w:abstractNumId w:val="13"/>
  </w:num>
  <w:num w:numId="9" w16cid:durableId="1521820303">
    <w:abstractNumId w:val="37"/>
  </w:num>
  <w:num w:numId="10" w16cid:durableId="2126538601">
    <w:abstractNumId w:val="31"/>
  </w:num>
  <w:num w:numId="11" w16cid:durableId="87774851">
    <w:abstractNumId w:val="4"/>
  </w:num>
  <w:num w:numId="12" w16cid:durableId="290788767">
    <w:abstractNumId w:val="11"/>
  </w:num>
  <w:num w:numId="13" w16cid:durableId="328873248">
    <w:abstractNumId w:val="16"/>
  </w:num>
  <w:num w:numId="14" w16cid:durableId="1633100005">
    <w:abstractNumId w:val="24"/>
  </w:num>
  <w:num w:numId="15" w16cid:durableId="1041322143">
    <w:abstractNumId w:val="20"/>
  </w:num>
  <w:num w:numId="16" w16cid:durableId="814641403">
    <w:abstractNumId w:val="7"/>
  </w:num>
  <w:num w:numId="17" w16cid:durableId="1419979672">
    <w:abstractNumId w:val="26"/>
  </w:num>
  <w:num w:numId="18" w16cid:durableId="621611929">
    <w:abstractNumId w:val="38"/>
  </w:num>
  <w:num w:numId="19" w16cid:durableId="399862915">
    <w:abstractNumId w:val="10"/>
  </w:num>
  <w:num w:numId="20" w16cid:durableId="193152815">
    <w:abstractNumId w:val="29"/>
  </w:num>
  <w:num w:numId="21" w16cid:durableId="460461994">
    <w:abstractNumId w:val="12"/>
  </w:num>
  <w:num w:numId="22" w16cid:durableId="511840156">
    <w:abstractNumId w:val="21"/>
  </w:num>
  <w:num w:numId="23" w16cid:durableId="668606221">
    <w:abstractNumId w:val="23"/>
  </w:num>
  <w:num w:numId="24" w16cid:durableId="181356534">
    <w:abstractNumId w:val="19"/>
  </w:num>
  <w:num w:numId="25" w16cid:durableId="1494376679">
    <w:abstractNumId w:val="22"/>
  </w:num>
  <w:num w:numId="26" w16cid:durableId="35156318">
    <w:abstractNumId w:val="9"/>
  </w:num>
  <w:num w:numId="27" w16cid:durableId="76826515">
    <w:abstractNumId w:val="32"/>
  </w:num>
  <w:num w:numId="28" w16cid:durableId="2138792270">
    <w:abstractNumId w:val="15"/>
  </w:num>
  <w:num w:numId="29" w16cid:durableId="305398165">
    <w:abstractNumId w:val="6"/>
  </w:num>
  <w:num w:numId="30" w16cid:durableId="1078020816">
    <w:abstractNumId w:val="18"/>
  </w:num>
  <w:num w:numId="31" w16cid:durableId="1089084092">
    <w:abstractNumId w:val="5"/>
  </w:num>
  <w:num w:numId="32" w16cid:durableId="1068990319">
    <w:abstractNumId w:val="28"/>
  </w:num>
  <w:num w:numId="33" w16cid:durableId="1624842987">
    <w:abstractNumId w:val="30"/>
  </w:num>
  <w:num w:numId="34" w16cid:durableId="248083191">
    <w:abstractNumId w:val="3"/>
  </w:num>
  <w:num w:numId="35" w16cid:durableId="219289519">
    <w:abstractNumId w:val="1"/>
  </w:num>
  <w:num w:numId="36" w16cid:durableId="695235011">
    <w:abstractNumId w:val="2"/>
  </w:num>
  <w:num w:numId="37" w16cid:durableId="127552660">
    <w:abstractNumId w:val="0"/>
  </w:num>
  <w:num w:numId="38" w16cid:durableId="2048142427">
    <w:abstractNumId w:val="34"/>
  </w:num>
  <w:num w:numId="39" w16cid:durableId="14042600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5333945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8687386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958160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7197945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31792947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6387422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60736814">
    <w:abstractNumId w:val="3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0FC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5DA2"/>
    <w:rsid w:val="000C1C28"/>
    <w:rsid w:val="000C5872"/>
    <w:rsid w:val="000D5184"/>
    <w:rsid w:val="000E0979"/>
    <w:rsid w:val="000E1544"/>
    <w:rsid w:val="001155CE"/>
    <w:rsid w:val="001225D9"/>
    <w:rsid w:val="00124370"/>
    <w:rsid w:val="00160392"/>
    <w:rsid w:val="00171524"/>
    <w:rsid w:val="00177CD0"/>
    <w:rsid w:val="001A5429"/>
    <w:rsid w:val="001C35EC"/>
    <w:rsid w:val="001D1C22"/>
    <w:rsid w:val="001E11F1"/>
    <w:rsid w:val="001E1E58"/>
    <w:rsid w:val="00206719"/>
    <w:rsid w:val="00240312"/>
    <w:rsid w:val="00247B17"/>
    <w:rsid w:val="00252E4A"/>
    <w:rsid w:val="002642A8"/>
    <w:rsid w:val="002955AB"/>
    <w:rsid w:val="002A137B"/>
    <w:rsid w:val="002F62C0"/>
    <w:rsid w:val="0031130D"/>
    <w:rsid w:val="00314A6F"/>
    <w:rsid w:val="00334394"/>
    <w:rsid w:val="00347AF5"/>
    <w:rsid w:val="00360F98"/>
    <w:rsid w:val="00362478"/>
    <w:rsid w:val="00374421"/>
    <w:rsid w:val="003A1203"/>
    <w:rsid w:val="003B5758"/>
    <w:rsid w:val="003D59A7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96565"/>
    <w:rsid w:val="004B5251"/>
    <w:rsid w:val="004C0453"/>
    <w:rsid w:val="004C7B3E"/>
    <w:rsid w:val="00513832"/>
    <w:rsid w:val="00526C37"/>
    <w:rsid w:val="00533047"/>
    <w:rsid w:val="0057257D"/>
    <w:rsid w:val="00577B45"/>
    <w:rsid w:val="005854DB"/>
    <w:rsid w:val="005919AF"/>
    <w:rsid w:val="005A20E2"/>
    <w:rsid w:val="005A50FC"/>
    <w:rsid w:val="005B6A1A"/>
    <w:rsid w:val="005D2146"/>
    <w:rsid w:val="005F6388"/>
    <w:rsid w:val="00603519"/>
    <w:rsid w:val="006329E1"/>
    <w:rsid w:val="00633E73"/>
    <w:rsid w:val="00655308"/>
    <w:rsid w:val="00664450"/>
    <w:rsid w:val="00685B4E"/>
    <w:rsid w:val="006936EB"/>
    <w:rsid w:val="006B2383"/>
    <w:rsid w:val="006D0144"/>
    <w:rsid w:val="006E3FC8"/>
    <w:rsid w:val="006F38DB"/>
    <w:rsid w:val="006F7624"/>
    <w:rsid w:val="007157EF"/>
    <w:rsid w:val="0073670F"/>
    <w:rsid w:val="00740FCE"/>
    <w:rsid w:val="00753E67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36F64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0518E"/>
    <w:rsid w:val="00912C1B"/>
    <w:rsid w:val="0092125E"/>
    <w:rsid w:val="00924319"/>
    <w:rsid w:val="009355C2"/>
    <w:rsid w:val="00946684"/>
    <w:rsid w:val="00952A7A"/>
    <w:rsid w:val="00974BF8"/>
    <w:rsid w:val="0098041B"/>
    <w:rsid w:val="009A3B33"/>
    <w:rsid w:val="009A45A0"/>
    <w:rsid w:val="009A6B75"/>
    <w:rsid w:val="009B35B5"/>
    <w:rsid w:val="009B4773"/>
    <w:rsid w:val="009C4466"/>
    <w:rsid w:val="009D2556"/>
    <w:rsid w:val="00A0226A"/>
    <w:rsid w:val="00A32072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051A9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BE68C2"/>
    <w:rsid w:val="00C17BCF"/>
    <w:rsid w:val="00C3246A"/>
    <w:rsid w:val="00C65564"/>
    <w:rsid w:val="00CA61D8"/>
    <w:rsid w:val="00CD1D98"/>
    <w:rsid w:val="00CE18E4"/>
    <w:rsid w:val="00CF1267"/>
    <w:rsid w:val="00D13200"/>
    <w:rsid w:val="00D259F6"/>
    <w:rsid w:val="00D26769"/>
    <w:rsid w:val="00D27AF8"/>
    <w:rsid w:val="00D55F25"/>
    <w:rsid w:val="00D6543F"/>
    <w:rsid w:val="00D74E0C"/>
    <w:rsid w:val="00D9468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16DF1"/>
    <w:rsid w:val="00E31650"/>
    <w:rsid w:val="00E35169"/>
    <w:rsid w:val="00E53724"/>
    <w:rsid w:val="00E552C8"/>
    <w:rsid w:val="00E65743"/>
    <w:rsid w:val="00E75006"/>
    <w:rsid w:val="00E84350"/>
    <w:rsid w:val="00E85863"/>
    <w:rsid w:val="00E91AE4"/>
    <w:rsid w:val="00EA431D"/>
    <w:rsid w:val="00EC4BCD"/>
    <w:rsid w:val="00EF7AC1"/>
    <w:rsid w:val="00F217D3"/>
    <w:rsid w:val="00F33F5E"/>
    <w:rsid w:val="00F60840"/>
    <w:rsid w:val="00F75B86"/>
    <w:rsid w:val="00F77933"/>
    <w:rsid w:val="00F8411A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4293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285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EF7AC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0518E"/>
    <w:pPr>
      <w:spacing w:before="0" w:after="200" w:line="240" w:lineRule="auto"/>
    </w:pPr>
    <w:rPr>
      <w:i/>
      <w:iCs/>
      <w:color w:val="00292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mukhlisaryanto/DevSupport-AnyamanHospitality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ryantomukhlis@gmail.com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Home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B27FD23B0F54CEBA3A854D0DBCE1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5C774-2366-4787-AC4E-D73B7BCFE02C}"/>
      </w:docPartPr>
      <w:docPartBody>
        <w:p w:rsidR="00000000" w:rsidRDefault="00000000">
          <w:pPr>
            <w:pStyle w:val="9B27FD23B0F54CEBA3A854D0DBCE125F"/>
          </w:pPr>
          <w:r w:rsidRPr="005854DB">
            <w:t>HOME-BASED AGENCY</w:t>
          </w:r>
        </w:p>
      </w:docPartBody>
    </w:docPart>
    <w:docPart>
      <w:docPartPr>
        <w:name w:val="225B5E998BCA4B4ABE5A3BFED9974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514BE-EF21-408B-9E9E-350CDB2AD5B6}"/>
      </w:docPartPr>
      <w:docPartBody>
        <w:p w:rsidR="00000000" w:rsidRDefault="00000000">
          <w:pPr>
            <w:pStyle w:val="225B5E998BCA4B4ABE5A3BFED997442B"/>
          </w:pPr>
          <w:r w:rsidRPr="005854DB">
            <w:t>Startup Checklist</w:t>
          </w:r>
        </w:p>
      </w:docPartBody>
    </w:docPart>
    <w:docPart>
      <w:docPartPr>
        <w:name w:val="06D926BBC0E2416F8B15AD7D18BD8D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566F38-397D-42F1-9994-7B7044223F94}"/>
      </w:docPartPr>
      <w:docPartBody>
        <w:p w:rsidR="00000000" w:rsidRDefault="00000000">
          <w:pPr>
            <w:pStyle w:val="06D926BBC0E2416F8B15AD7D18BD8D6A"/>
          </w:pPr>
          <w:r w:rsidRPr="00685B4E">
            <w:t>Conduct a personal evaluation to determine why you want to start a business.</w:t>
          </w:r>
        </w:p>
      </w:docPartBody>
    </w:docPart>
    <w:docPart>
      <w:docPartPr>
        <w:name w:val="690ED896C5D64003BBDF81E1F4C52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1954B-A598-4D9C-985D-55DB527FDC60}"/>
      </w:docPartPr>
      <w:docPartBody>
        <w:p w:rsidR="00000000" w:rsidRDefault="00000000">
          <w:pPr>
            <w:pStyle w:val="690ED896C5D64003BBDF81E1F4C52EF6"/>
          </w:pPr>
          <w:r w:rsidRPr="00685B4E">
            <w:t>Create a business plan:</w:t>
          </w:r>
        </w:p>
      </w:docPartBody>
    </w:docPart>
    <w:docPart>
      <w:docPartPr>
        <w:name w:val="FC93FCFA96A84DBC808550C1A39ABC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EE0F2-F46F-4C48-A248-7A02B4EA7190}"/>
      </w:docPartPr>
      <w:docPartBody>
        <w:p w:rsidR="00000000" w:rsidRDefault="00000000">
          <w:pPr>
            <w:pStyle w:val="FC93FCFA96A84DBC808550C1A39ABC42"/>
          </w:pPr>
          <w:r w:rsidRPr="00685B4E"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D9"/>
    <w:rsid w:val="0098041B"/>
    <w:rsid w:val="00D5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27FD23B0F54CEBA3A854D0DBCE125F">
    <w:name w:val="9B27FD23B0F54CEBA3A854D0DBCE125F"/>
  </w:style>
  <w:style w:type="paragraph" w:customStyle="1" w:styleId="225B5E998BCA4B4ABE5A3BFED997442B">
    <w:name w:val="225B5E998BCA4B4ABE5A3BFED997442B"/>
  </w:style>
  <w:style w:type="paragraph" w:customStyle="1" w:styleId="EF05E20EAA2E49D5B01CD9523704A60D">
    <w:name w:val="EF05E20EAA2E49D5B01CD9523704A60D"/>
  </w:style>
  <w:style w:type="paragraph" w:customStyle="1" w:styleId="06D926BBC0E2416F8B15AD7D18BD8D6A">
    <w:name w:val="06D926BBC0E2416F8B15AD7D18BD8D6A"/>
  </w:style>
  <w:style w:type="paragraph" w:customStyle="1" w:styleId="690ED896C5D64003BBDF81E1F4C52EF6">
    <w:name w:val="690ED896C5D64003BBDF81E1F4C52EF6"/>
  </w:style>
  <w:style w:type="paragraph" w:customStyle="1" w:styleId="FC93FCFA96A84DBC808550C1A39ABC42">
    <w:name w:val="FC93FCFA96A84DBC808550C1A39ABC42"/>
  </w:style>
  <w:style w:type="paragraph" w:customStyle="1" w:styleId="FB4AA9ED3DEF4ED488CBB4D4774DF9B5">
    <w:name w:val="FB4AA9ED3DEF4ED488CBB4D4774DF9B5"/>
  </w:style>
  <w:style w:type="paragraph" w:customStyle="1" w:styleId="FF98200E65A245A49541190F66396EBE">
    <w:name w:val="FF98200E65A245A49541190F66396EBE"/>
  </w:style>
  <w:style w:type="paragraph" w:customStyle="1" w:styleId="0294CF6AF6854D9187DA08A3F278850A">
    <w:name w:val="0294CF6AF6854D9187DA08A3F278850A"/>
  </w:style>
  <w:style w:type="paragraph" w:customStyle="1" w:styleId="B938938640D549A6948C18805D540344">
    <w:name w:val="B938938640D549A6948C18805D540344"/>
  </w:style>
  <w:style w:type="paragraph" w:customStyle="1" w:styleId="6D590C2C3BAE498EAF269EDEF4C3E5DF">
    <w:name w:val="6D590C2C3BAE498EAF269EDEF4C3E5DF"/>
  </w:style>
  <w:style w:type="paragraph" w:customStyle="1" w:styleId="DDB2E616D52447CC8E1A8CBCF5A16EE1">
    <w:name w:val="DDB2E616D52447CC8E1A8CBCF5A16EE1"/>
  </w:style>
  <w:style w:type="paragraph" w:customStyle="1" w:styleId="515AF2D1547C4891B8E575DD761E87C9">
    <w:name w:val="515AF2D1547C4891B8E575DD761E87C9"/>
  </w:style>
  <w:style w:type="paragraph" w:customStyle="1" w:styleId="A0118AAA42F14C9FBCED306AF8EFF95B">
    <w:name w:val="A0118AAA42F14C9FBCED306AF8EFF95B"/>
  </w:style>
  <w:style w:type="paragraph" w:customStyle="1" w:styleId="56A60DAB9E5B4D1C95562C122D7AE7AE">
    <w:name w:val="56A60DAB9E5B4D1C95562C122D7AE7AE"/>
  </w:style>
  <w:style w:type="paragraph" w:customStyle="1" w:styleId="EB51C304536446C3A4F6E1B02D4B248B">
    <w:name w:val="EB51C304536446C3A4F6E1B02D4B248B"/>
  </w:style>
  <w:style w:type="paragraph" w:customStyle="1" w:styleId="2AF99B70F82D4EC5A0C31AAF0766A53A">
    <w:name w:val="2AF99B70F82D4EC5A0C31AAF0766A53A"/>
  </w:style>
  <w:style w:type="paragraph" w:customStyle="1" w:styleId="B015D4377104499EA8FEAF3A1B1F9244">
    <w:name w:val="B015D4377104499EA8FEAF3A1B1F9244"/>
  </w:style>
  <w:style w:type="paragraph" w:customStyle="1" w:styleId="6746A3446ADB40558619CC53087A0801">
    <w:name w:val="6746A3446ADB40558619CC53087A0801"/>
  </w:style>
  <w:style w:type="paragraph" w:customStyle="1" w:styleId="F2F99BAB893F4EED8DC3AD7D1EA9CA7A">
    <w:name w:val="F2F99BAB893F4EED8DC3AD7D1EA9CA7A"/>
  </w:style>
  <w:style w:type="paragraph" w:customStyle="1" w:styleId="66A3DD9AD12848AA9D0044AEB61C92B5">
    <w:name w:val="66A3DD9AD12848AA9D0044AEB61C92B5"/>
  </w:style>
  <w:style w:type="paragraph" w:customStyle="1" w:styleId="88DE17E9C0804CBA8260833A082A4FCC">
    <w:name w:val="88DE17E9C0804CBA8260833A082A4FCC"/>
  </w:style>
  <w:style w:type="paragraph" w:customStyle="1" w:styleId="7074FB0387394975AFC0BD85787AD8F0">
    <w:name w:val="7074FB0387394975AFC0BD85787AD8F0"/>
  </w:style>
  <w:style w:type="paragraph" w:customStyle="1" w:styleId="3792DC99BA534124883AB7A1CB566973">
    <w:name w:val="3792DC99BA534124883AB7A1CB566973"/>
  </w:style>
  <w:style w:type="paragraph" w:customStyle="1" w:styleId="AF3923061EF74722B3AB394BD49BCC2F">
    <w:name w:val="AF3923061EF74722B3AB394BD49BCC2F"/>
  </w:style>
  <w:style w:type="paragraph" w:customStyle="1" w:styleId="1C511B6162A44B5DABE5264BF9AD746A">
    <w:name w:val="1C511B6162A44B5DABE5264BF9AD746A"/>
  </w:style>
  <w:style w:type="paragraph" w:customStyle="1" w:styleId="0BB855E2164A46E2BEC2C4E8D5633A1F">
    <w:name w:val="0BB855E2164A46E2BEC2C4E8D5633A1F"/>
  </w:style>
  <w:style w:type="paragraph" w:customStyle="1" w:styleId="8BD98608F4F84FC69D7810621CE4F365">
    <w:name w:val="8BD98608F4F84FC69D7810621CE4F365"/>
  </w:style>
  <w:style w:type="paragraph" w:customStyle="1" w:styleId="65FD3BA6E03248A19BDD2E37F3DB5D9C">
    <w:name w:val="65FD3BA6E03248A19BDD2E37F3DB5D9C"/>
  </w:style>
  <w:style w:type="paragraph" w:customStyle="1" w:styleId="D473648D9A424F26BC2DE6004C955D11">
    <w:name w:val="D473648D9A424F26BC2DE6004C955D11"/>
  </w:style>
  <w:style w:type="paragraph" w:customStyle="1" w:styleId="91976E9BB1F84F5790AB9ECC63E306B0">
    <w:name w:val="91976E9BB1F84F5790AB9ECC63E306B0"/>
  </w:style>
  <w:style w:type="paragraph" w:customStyle="1" w:styleId="EECA1710FF764944ABB659AAE609FD60">
    <w:name w:val="EECA1710FF764944ABB659AAE609FD60"/>
  </w:style>
  <w:style w:type="paragraph" w:customStyle="1" w:styleId="61F7EF3B0E7D43D6B983DA230E6F979D">
    <w:name w:val="61F7EF3B0E7D43D6B983DA230E6F979D"/>
  </w:style>
  <w:style w:type="paragraph" w:customStyle="1" w:styleId="11ED49D337A04E16AE0A9E84AEBA7BE6">
    <w:name w:val="11ED49D337A04E16AE0A9E84AEBA7BE6"/>
  </w:style>
  <w:style w:type="paragraph" w:customStyle="1" w:styleId="4C004FDEB7C7481DA9A2B5369B743D35">
    <w:name w:val="4C004FDEB7C7481DA9A2B5369B743D35"/>
  </w:style>
  <w:style w:type="paragraph" w:customStyle="1" w:styleId="1DCBD8E7286E4C00BCACA2F42E0E31DA">
    <w:name w:val="1DCBD8E7286E4C00BCACA2F42E0E31DA"/>
  </w:style>
  <w:style w:type="paragraph" w:customStyle="1" w:styleId="0043986CB3014B129341D9275857B745">
    <w:name w:val="0043986CB3014B129341D9275857B745"/>
  </w:style>
  <w:style w:type="paragraph" w:customStyle="1" w:styleId="284FDD29FA1B4312B42721451AA84225">
    <w:name w:val="284FDD29FA1B4312B42721451AA84225"/>
  </w:style>
  <w:style w:type="paragraph" w:customStyle="1" w:styleId="0182F16E6420483DAE5D21BF0C896B4E">
    <w:name w:val="0182F16E6420483DAE5D21BF0C896B4E"/>
  </w:style>
  <w:style w:type="paragraph" w:customStyle="1" w:styleId="31B47F266CCF40FF81E153E7D10EA53C">
    <w:name w:val="31B47F266CCF40FF81E153E7D10EA53C"/>
  </w:style>
  <w:style w:type="paragraph" w:customStyle="1" w:styleId="D469F531D704428897430E7A6D0B1303">
    <w:name w:val="D469F531D704428897430E7A6D0B1303"/>
  </w:style>
  <w:style w:type="paragraph" w:customStyle="1" w:styleId="E73197C844414359B0169B663F458FB0">
    <w:name w:val="E73197C844414359B0169B663F458FB0"/>
  </w:style>
  <w:style w:type="paragraph" w:customStyle="1" w:styleId="84075CC74EE242CAA6055E6390AD3BFE">
    <w:name w:val="84075CC74EE242CAA6055E6390AD3BFE"/>
  </w:style>
  <w:style w:type="paragraph" w:customStyle="1" w:styleId="4F8879AF5DE34D6FBEC75C8E020A8FB2">
    <w:name w:val="4F8879AF5DE34D6FBEC75C8E020A8FB2"/>
  </w:style>
  <w:style w:type="paragraph" w:customStyle="1" w:styleId="5B6ADBD9169D4843BDAE507705E5C823">
    <w:name w:val="5B6ADBD9169D4843BDAE507705E5C823"/>
  </w:style>
  <w:style w:type="paragraph" w:customStyle="1" w:styleId="8DCFF65A54B04DAEA624000580CC85D6">
    <w:name w:val="8DCFF65A54B04DAEA624000580CC85D6"/>
  </w:style>
  <w:style w:type="paragraph" w:customStyle="1" w:styleId="A6BBF6D0A4C647D2B3FB1735481BA9A4">
    <w:name w:val="A6BBF6D0A4C647D2B3FB1735481BA9A4"/>
  </w:style>
  <w:style w:type="paragraph" w:customStyle="1" w:styleId="B3A3D6D01563466CAF7289791CFBA4AF">
    <w:name w:val="B3A3D6D01563466CAF7289791CFBA4AF"/>
  </w:style>
  <w:style w:type="paragraph" w:customStyle="1" w:styleId="D5C7247E0FFC4E8E99A482C46B3D2BC8">
    <w:name w:val="D5C7247E0FFC4E8E99A482C46B3D2BC8"/>
  </w:style>
  <w:style w:type="paragraph" w:customStyle="1" w:styleId="BF6E0B17394742C49E8D51E8DD8C30F9">
    <w:name w:val="BF6E0B17394742C49E8D51E8DD8C30F9"/>
  </w:style>
  <w:style w:type="paragraph" w:customStyle="1" w:styleId="8127BDD1630E4118B45567453EB68D83">
    <w:name w:val="8127BDD1630E4118B45567453EB68D83"/>
  </w:style>
  <w:style w:type="paragraph" w:customStyle="1" w:styleId="647220F7C3A343D59E6770495667D05F">
    <w:name w:val="647220F7C3A343D59E6770495667D05F"/>
  </w:style>
  <w:style w:type="paragraph" w:customStyle="1" w:styleId="4265AB618EE0450DB0256DFE5F8BD02F">
    <w:name w:val="4265AB618EE0450DB0256DFE5F8BD02F"/>
  </w:style>
  <w:style w:type="paragraph" w:customStyle="1" w:styleId="E15E3102330A4C80929C9E086A3A39E5">
    <w:name w:val="E15E3102330A4C80929C9E086A3A39E5"/>
  </w:style>
  <w:style w:type="paragraph" w:customStyle="1" w:styleId="C23F1E2F3D8B4EFB8A819865FE22AFB9">
    <w:name w:val="C23F1E2F3D8B4EFB8A819865FE22AFB9"/>
  </w:style>
  <w:style w:type="paragraph" w:customStyle="1" w:styleId="EEB3764AD47643B3834A0428A220782E">
    <w:name w:val="EEB3764AD47643B3834A0428A220782E"/>
  </w:style>
  <w:style w:type="paragraph" w:customStyle="1" w:styleId="0C5227D1586A4046808A80ED4A9604DE">
    <w:name w:val="0C5227D1586A4046808A80ED4A9604DE"/>
  </w:style>
  <w:style w:type="paragraph" w:customStyle="1" w:styleId="C21D0ED5EDE94B349D9FA567BE5FBEC5">
    <w:name w:val="C21D0ED5EDE94B349D9FA567BE5FBEC5"/>
  </w:style>
  <w:style w:type="paragraph" w:customStyle="1" w:styleId="5E2B26357CC640A5A83D57B08D387154">
    <w:name w:val="5E2B26357CC640A5A83D57B08D387154"/>
  </w:style>
  <w:style w:type="paragraph" w:customStyle="1" w:styleId="A2C8BF59485F434CB4F3B59D2C3AF963">
    <w:name w:val="A2C8BF59485F434CB4F3B59D2C3AF963"/>
  </w:style>
  <w:style w:type="paragraph" w:customStyle="1" w:styleId="E5F033B4A1B3459AA1673496B91B4D90">
    <w:name w:val="E5F033B4A1B3459AA1673496B91B4D90"/>
  </w:style>
  <w:style w:type="paragraph" w:customStyle="1" w:styleId="E0B5158EB5124DDE80F95952B9073EF8">
    <w:name w:val="E0B5158EB5124DDE80F95952B9073EF8"/>
  </w:style>
  <w:style w:type="paragraph" w:customStyle="1" w:styleId="FDD72B0B207044C580A4B172E34338C2">
    <w:name w:val="FDD72B0B207044C580A4B172E34338C2"/>
  </w:style>
  <w:style w:type="paragraph" w:customStyle="1" w:styleId="007AB3AF13FF4D4D9D92ACA36F4D358F">
    <w:name w:val="007AB3AF13FF4D4D9D92ACA36F4D358F"/>
  </w:style>
  <w:style w:type="paragraph" w:customStyle="1" w:styleId="262A7806F4DE4D3D8731C3BB3B984E21">
    <w:name w:val="262A7806F4DE4D3D8731C3BB3B984E21"/>
  </w:style>
  <w:style w:type="paragraph" w:customStyle="1" w:styleId="CAB557BD658B43DDBEC4AA87C5865C18">
    <w:name w:val="CAB557BD658B43DDBEC4AA87C5865C18"/>
  </w:style>
  <w:style w:type="paragraph" w:customStyle="1" w:styleId="466BF61BCA764A33A73D32717AFE8DF6">
    <w:name w:val="466BF61BCA764A33A73D32717AFE8DF6"/>
  </w:style>
  <w:style w:type="paragraph" w:customStyle="1" w:styleId="ECE80943AF4C4FB59C6F3D11A3D5C05A">
    <w:name w:val="ECE80943AF4C4FB59C6F3D11A3D5C05A"/>
  </w:style>
  <w:style w:type="paragraph" w:customStyle="1" w:styleId="5FA7A3D5E2B648C49643CC7FEC57BD99">
    <w:name w:val="5FA7A3D5E2B648C49643CC7FEC57BD99"/>
  </w:style>
  <w:style w:type="paragraph" w:customStyle="1" w:styleId="E27014063A7E4F319C39C52535501FFC">
    <w:name w:val="E27014063A7E4F319C39C52535501FFC"/>
  </w:style>
  <w:style w:type="paragraph" w:customStyle="1" w:styleId="A2B882C8BB894135948A112A5CFC4D3B">
    <w:name w:val="A2B882C8BB894135948A112A5CFC4D3B"/>
  </w:style>
  <w:style w:type="paragraph" w:customStyle="1" w:styleId="74C6A9BCE4C64949A97321CBB2BBC013">
    <w:name w:val="74C6A9BCE4C64949A97321CBB2BBC013"/>
  </w:style>
  <w:style w:type="paragraph" w:customStyle="1" w:styleId="724D5D4B014F4ACEB7AD795F898A324C">
    <w:name w:val="724D5D4B014F4ACEB7AD795F898A324C"/>
  </w:style>
  <w:style w:type="paragraph" w:customStyle="1" w:styleId="A34695D30D7C4AC9A91FFE3F31B35E38">
    <w:name w:val="A34695D30D7C4AC9A91FFE3F31B35E38"/>
  </w:style>
  <w:style w:type="paragraph" w:customStyle="1" w:styleId="0BA4F03340334B2AACF9F9143F0A51F5">
    <w:name w:val="0BA4F03340334B2AACF9F9143F0A51F5"/>
  </w:style>
  <w:style w:type="paragraph" w:customStyle="1" w:styleId="ACF8F2ADAEB14E1EA74E8D61B88E8B33">
    <w:name w:val="ACF8F2ADAEB14E1EA74E8D61B88E8B33"/>
  </w:style>
  <w:style w:type="paragraph" w:customStyle="1" w:styleId="10FCCA2C1F4B4319998EDBD6E927DCDD">
    <w:name w:val="10FCCA2C1F4B4319998EDBD6E927DCDD"/>
  </w:style>
  <w:style w:type="paragraph" w:customStyle="1" w:styleId="94608DD4E69B49468AF2341FB02CAF63">
    <w:name w:val="94608DD4E69B49468AF2341FB02CAF63"/>
  </w:style>
  <w:style w:type="paragraph" w:customStyle="1" w:styleId="200D0B6A6B744D7EB91A8C03A4F8650F">
    <w:name w:val="200D0B6A6B744D7EB91A8C03A4F8650F"/>
  </w:style>
  <w:style w:type="paragraph" w:customStyle="1" w:styleId="BEF09DC2E2564F3185A1439206EAAB5A">
    <w:name w:val="BEF09DC2E2564F3185A1439206EAAB5A"/>
  </w:style>
  <w:style w:type="paragraph" w:customStyle="1" w:styleId="16E40D7ED80B4F34B2561387379E44CE">
    <w:name w:val="16E40D7ED80B4F34B2561387379E44CE"/>
  </w:style>
  <w:style w:type="paragraph" w:customStyle="1" w:styleId="F5C931F9F96D4D2FA39543161FC09FE4">
    <w:name w:val="F5C931F9F96D4D2FA39543161FC09FE4"/>
  </w:style>
  <w:style w:type="paragraph" w:customStyle="1" w:styleId="764D8423654E4A04872BA4D3953A1139">
    <w:name w:val="764D8423654E4A04872BA4D3953A1139"/>
  </w:style>
  <w:style w:type="paragraph" w:customStyle="1" w:styleId="048DFD94274147B097661F37269C4B3D">
    <w:name w:val="048DFD94274147B097661F37269C4B3D"/>
  </w:style>
  <w:style w:type="paragraph" w:customStyle="1" w:styleId="B7B55756458445869BE431F7FA6D703A">
    <w:name w:val="B7B55756458445869BE431F7FA6D703A"/>
  </w:style>
  <w:style w:type="paragraph" w:customStyle="1" w:styleId="589610F24C514B40945E6F871F412EE1">
    <w:name w:val="589610F24C514B40945E6F871F412EE1"/>
  </w:style>
  <w:style w:type="paragraph" w:customStyle="1" w:styleId="06653F422AEA479E8014CBBAF452C442">
    <w:name w:val="06653F422AEA479E8014CBBAF452C442"/>
  </w:style>
  <w:style w:type="paragraph" w:customStyle="1" w:styleId="5D4290B878434B6AAAD422CEE2B0C43E">
    <w:name w:val="5D4290B878434B6AAAD422CEE2B0C43E"/>
  </w:style>
  <w:style w:type="paragraph" w:customStyle="1" w:styleId="3CACE37118A74593B78777DF860AF4DF">
    <w:name w:val="3CACE37118A74593B78777DF860AF4DF"/>
  </w:style>
  <w:style w:type="paragraph" w:customStyle="1" w:styleId="070AA58B03D94FE6B9CBCC7B0ED0AAE1">
    <w:name w:val="070AA58B03D94FE6B9CBCC7B0ED0AA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6DF1BE-4256-448F-A640-C9F03A0B7C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startup checklist.dotx</Template>
  <TotalTime>0</TotalTime>
  <Pages>7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TEST DEV SUPPORT</vt:lpstr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TEST DEV SUPPORT</dc:title>
  <dc:subject/>
  <dc:creator/>
  <cp:keywords/>
  <dc:description/>
  <cp:lastModifiedBy/>
  <cp:revision>1</cp:revision>
  <dcterms:created xsi:type="dcterms:W3CDTF">2025-01-07T03:41:00Z</dcterms:created>
  <dcterms:modified xsi:type="dcterms:W3CDTF">2025-01-07T04:25:00Z</dcterms:modified>
  <cp:contentStatus>ANYAMAN HOSPITALITY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